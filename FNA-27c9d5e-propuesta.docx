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hwong23/e-service@27c9d5e</w:t>
        </w:r>
      </w:hyperlink>
      <w:r>
        <w:t xml:space="preserve"> </w:t>
      </w:r>
      <w:r>
        <w:t xml:space="preserve">del May 17,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27c9d5e del 17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Medir las decisiones de arquitectura y del proceso de desarrollo de las soluciones SOA</w:t>
      </w:r>
    </w:p>
    <w:bookmarkEnd w:id="57"/>
    <w:bookmarkStart w:id="58"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1"/>
    <w:bookmarkStart w:id="62"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2"/>
    <w:bookmarkStart w:id="73"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6"/>
    <w:bookmarkStart w:id="77"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7"/>
    <w:bookmarkStart w:id="88"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 FNA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27c9d5ee12200e781832df4f83d29334879e8e64" TargetMode="External" /><Relationship Type="http://schemas.openxmlformats.org/officeDocument/2006/relationships/hyperlink" Id="rId20" Target="https://hwong23.github.io/e-service/v/27c9d5ee12200e781832df4f83d29334879e8e64/"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27c9d5ee12200e781832df4f83d29334879e8e64" TargetMode="External" /><Relationship Type="http://schemas.openxmlformats.org/officeDocument/2006/relationships/hyperlink" Id="rId20" Target="https://hwong23.github.io/e-service/v/27c9d5ee12200e781832df4f83d29334879e8e6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2023-05-17T16:31:26Z</dcterms:created>
  <dcterms:modified xsi:type="dcterms:W3CDTF">2023-05-17T16:31:26Z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